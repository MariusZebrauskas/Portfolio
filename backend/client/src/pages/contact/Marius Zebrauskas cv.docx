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7A3452" w:rsidRPr="007A3452" w:rsidRDefault="000323B8" w:rsidP="007A3452">
            <w:pPr>
              <w:tabs>
                <w:tab w:val="left" w:pos="990"/>
              </w:tabs>
              <w:jc w:val="center"/>
              <w:rPr>
                <w:noProof/>
                <w:lang w:val="en-GB" w:eastAsia="en-GB"/>
              </w:rPr>
            </w:pPr>
            <w:bookmarkStart w:id="0" w:name="_GoBack"/>
            <w:bookmarkEnd w:id="0"/>
            <w:r>
              <w:rPr>
                <w:noProof/>
                <w:lang w:val="en-GB" w:eastAsia="en-GB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.4pt;height:191.6pt">
                  <v:imagedata r:id="rId10" o:title="croped"/>
                </v:shape>
              </w:pic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F537C6" w:rsidRPr="00F537C6" w:rsidRDefault="00F537C6" w:rsidP="00F537C6">
            <w:pPr>
              <w:pStyle w:val="Title"/>
            </w:pPr>
            <w:r>
              <w:t>Marius Zebrauskas</w:t>
            </w:r>
          </w:p>
          <w:p w:rsidR="001B2ABD" w:rsidRDefault="00D85DF3" w:rsidP="00D85DF3">
            <w:pPr>
              <w:pStyle w:val="Subtitle"/>
            </w:pPr>
            <w:r w:rsidRPr="000323B8">
              <w:rPr>
                <w:spacing w:val="2"/>
                <w:w w:val="51"/>
              </w:rPr>
              <w:t>JavaScript Web Develope</w:t>
            </w:r>
            <w:r w:rsidRPr="000323B8">
              <w:rPr>
                <w:spacing w:val="9"/>
                <w:w w:val="51"/>
              </w:rPr>
              <w:t>r</w:t>
            </w:r>
          </w:p>
        </w:tc>
      </w:tr>
      <w:tr w:rsidR="001B2ABD" w:rsidTr="001B2ABD">
        <w:tc>
          <w:tcPr>
            <w:tcW w:w="3600" w:type="dxa"/>
          </w:tcPr>
          <w:p w:rsidR="007A3452" w:rsidRDefault="007A3452" w:rsidP="009260CD"/>
          <w:p w:rsidR="00526C44" w:rsidRDefault="00526C44" w:rsidP="009260CD">
            <w:r w:rsidRPr="00526C44">
              <w:t>I have experience in web application developm</w:t>
            </w:r>
            <w:r>
              <w:t>ent, and I am looking for a job</w:t>
            </w:r>
            <w:r w:rsidRPr="00526C44">
              <w:t xml:space="preserve"> as a front-end </w:t>
            </w:r>
            <w:r w:rsidR="000F3A6F">
              <w:t xml:space="preserve">web </w:t>
            </w:r>
            <w:r>
              <w:t xml:space="preserve">developer. </w:t>
            </w:r>
          </w:p>
          <w:p w:rsidR="00226D6B" w:rsidRDefault="00226D6B" w:rsidP="009260CD"/>
          <w:p w:rsidR="00526C44" w:rsidRDefault="0055005B" w:rsidP="009260CD">
            <w:r>
              <w:t>I</w:t>
            </w:r>
            <w:r w:rsidR="00226D6B">
              <w:t>`m a self-taught developer and I</w:t>
            </w:r>
            <w:r>
              <w:t xml:space="preserve"> have a huge passion </w:t>
            </w:r>
            <w:r w:rsidR="00226D6B">
              <w:t xml:space="preserve">for </w:t>
            </w:r>
            <w:r>
              <w:t>building web ap</w:t>
            </w:r>
            <w:r w:rsidR="00226D6B">
              <w:t>p</w:t>
            </w:r>
            <w:r>
              <w:t xml:space="preserve">s, </w:t>
            </w:r>
            <w:r w:rsidR="00226D6B">
              <w:t xml:space="preserve">which led me to </w:t>
            </w:r>
            <w:r w:rsidR="000F3A6F">
              <w:t>learn</w:t>
            </w:r>
            <w:r>
              <w:t xml:space="preserve"> </w:t>
            </w:r>
            <w:r w:rsidR="000F3A6F">
              <w:t>HTML5, CSS</w:t>
            </w:r>
            <w:r>
              <w:t xml:space="preserve"> technologies!</w:t>
            </w:r>
          </w:p>
          <w:p w:rsidR="00226D6B" w:rsidRDefault="00226D6B" w:rsidP="009260CD"/>
          <w:p w:rsidR="00526C44" w:rsidRDefault="000F3A6F" w:rsidP="009260CD">
            <w:r>
              <w:t xml:space="preserve">Today </w:t>
            </w:r>
            <w:r w:rsidR="00526C44">
              <w:t>I am</w:t>
            </w:r>
            <w:r>
              <w:t xml:space="preserve"> heavily</w:t>
            </w:r>
            <w:r w:rsidR="00526C44">
              <w:t xml:space="preserve"> using React</w:t>
            </w:r>
            <w:r w:rsidR="00226D6B">
              <w:t>, JavaScript</w:t>
            </w:r>
            <w:r w:rsidR="00BA7184">
              <w:t>,</w:t>
            </w:r>
            <w:r w:rsidR="00526C44" w:rsidRPr="00526C44">
              <w:t xml:space="preserve"> and many animation frameworks like Framer motion, </w:t>
            </w:r>
            <w:proofErr w:type="spellStart"/>
            <w:r w:rsidR="00526C44" w:rsidRPr="00526C44">
              <w:t>Gsap</w:t>
            </w:r>
            <w:proofErr w:type="spellEnd"/>
            <w:r w:rsidR="00526C44" w:rsidRPr="00526C44">
              <w:t>… Also, I'm familiar with</w:t>
            </w:r>
            <w:r w:rsidR="00226D6B">
              <w:t xml:space="preserve"> backing technologies like </w:t>
            </w:r>
            <w:proofErr w:type="spellStart"/>
            <w:r w:rsidR="00226D6B">
              <w:t>NodeJs</w:t>
            </w:r>
            <w:proofErr w:type="spellEnd"/>
            <w:r w:rsidR="00226D6B">
              <w:t xml:space="preserve"> with E</w:t>
            </w:r>
            <w:r w:rsidR="00526C44" w:rsidRPr="00526C44">
              <w:t xml:space="preserve">xpress, </w:t>
            </w:r>
            <w:r w:rsidR="00226D6B">
              <w:t>MongoDB</w:t>
            </w:r>
            <w:r w:rsidR="00526C44" w:rsidRPr="00526C44">
              <w:t xml:space="preserve">, </w:t>
            </w:r>
            <w:r w:rsidR="00226D6B">
              <w:t>Firebase</w:t>
            </w:r>
            <w:r>
              <w:t>!</w:t>
            </w:r>
          </w:p>
          <w:p w:rsidR="000F3A6F" w:rsidRDefault="000F3A6F" w:rsidP="009260CD"/>
          <w:p w:rsidR="000F3A6F" w:rsidRDefault="000F3A6F" w:rsidP="009260CD">
            <w:r>
              <w:t xml:space="preserve">If you need a developer with passion, and willingness to learn other technologies then hire me!  </w:t>
            </w:r>
          </w:p>
          <w:p w:rsidR="00881066" w:rsidRDefault="00881066" w:rsidP="00036450"/>
          <w:sdt>
            <w:sdtPr>
              <w:id w:val="-1954003311"/>
              <w:placeholder>
                <w:docPart w:val="B342EFEAA7584EE994F604576BBAD771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DDA1FF9C3E3E4160BC5982BCA1467D47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PHONE:</w:t>
                </w:r>
              </w:p>
            </w:sdtContent>
          </w:sdt>
          <w:p w:rsidR="004D3011" w:rsidRDefault="00226D6B" w:rsidP="004D3011">
            <w:r>
              <w:t>+44 7894 149362</w:t>
            </w:r>
          </w:p>
          <w:p w:rsidR="004D3011" w:rsidRPr="004D3011" w:rsidRDefault="004D3011" w:rsidP="004D3011"/>
          <w:sdt>
            <w:sdtPr>
              <w:id w:val="67859272"/>
              <w:placeholder>
                <w:docPart w:val="65BCDEAD78204BD89AB2401BA0DBC63D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WEBSITE:</w:t>
                </w:r>
              </w:p>
            </w:sdtContent>
          </w:sdt>
          <w:p w:rsidR="004D3011" w:rsidRDefault="000323B8" w:rsidP="004D3011">
            <w:hyperlink r:id="rId11" w:history="1">
              <w:r w:rsidR="00226D6B" w:rsidRPr="00745D57">
                <w:rPr>
                  <w:rStyle w:val="Hyperlink"/>
                  <w:b/>
                  <w:color w:val="auto"/>
                  <w:u w:val="none"/>
                </w:rPr>
                <w:t>www.developer-js.com</w:t>
              </w:r>
            </w:hyperlink>
            <w:r w:rsidR="007A3452">
              <w:rPr>
                <w:b/>
              </w:rPr>
              <w:t xml:space="preserve"> </w:t>
            </w:r>
            <w:r w:rsidR="007A3452">
              <w:t>(Portfolio)</w:t>
            </w:r>
          </w:p>
          <w:p w:rsidR="007A3452" w:rsidRPr="007A3452" w:rsidRDefault="007A3452" w:rsidP="004D3011"/>
          <w:p w:rsidR="00226D6B" w:rsidRDefault="000323B8" w:rsidP="004D3011">
            <w:hyperlink r:id="rId12" w:history="1">
              <w:r w:rsidR="007A3452" w:rsidRPr="007A3452">
                <w:rPr>
                  <w:rStyle w:val="Hyperlink"/>
                  <w:b/>
                  <w:color w:val="auto"/>
                  <w:u w:val="none"/>
                </w:rPr>
                <w:t>www.musicschoolnotes.com</w:t>
              </w:r>
            </w:hyperlink>
            <w:r w:rsidR="007A3452">
              <w:rPr>
                <w:b/>
              </w:rPr>
              <w:t xml:space="preserve"> </w:t>
            </w:r>
            <w:r w:rsidR="007A3452">
              <w:t>(MERN App)</w:t>
            </w:r>
          </w:p>
          <w:p w:rsidR="004D3011" w:rsidRDefault="004D3011" w:rsidP="004D3011"/>
          <w:sdt>
            <w:sdtPr>
              <w:id w:val="-240260293"/>
              <w:placeholder>
                <w:docPart w:val="656A1B2FD00640BF8E37A003C4CFC02C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EMAIL:</w:t>
                </w:r>
              </w:p>
            </w:sdtContent>
          </w:sdt>
          <w:p w:rsidR="00036450" w:rsidRPr="00E4381A" w:rsidRDefault="00745D57" w:rsidP="004D3011">
            <w:pPr>
              <w:rPr>
                <w:rStyle w:val="Hyperlink"/>
              </w:rPr>
            </w:pPr>
            <w:r>
              <w:t>Zebrauskas.mar@gmail.com</w:t>
            </w:r>
          </w:p>
          <w:sdt>
            <w:sdtPr>
              <w:id w:val="-1444214663"/>
              <w:placeholder>
                <w:docPart w:val="E7CEEE88F5774DD0B7E418148AE3DDA4"/>
              </w:placeholder>
              <w:temporary/>
              <w:showingPlcHdr/>
              <w15:appearance w15:val="hidden"/>
            </w:sdtPr>
            <w:sdtEndPr/>
            <w:sdtContent>
              <w:p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:rsidR="004D3011" w:rsidRDefault="007A3452" w:rsidP="00745D57">
            <w:r>
              <w:t>Programing</w:t>
            </w:r>
          </w:p>
          <w:p w:rsidR="007A3452" w:rsidRDefault="007A3452" w:rsidP="00745D57">
            <w:r>
              <w:t>Gym</w:t>
            </w:r>
          </w:p>
          <w:p w:rsidR="007A3452" w:rsidRDefault="007A3452" w:rsidP="00745D57">
            <w:r>
              <w:t>Fishing</w:t>
            </w:r>
          </w:p>
          <w:p w:rsidR="007A3452" w:rsidRDefault="009B1BAB" w:rsidP="00745D57">
            <w:r>
              <w:t>RPG Games</w:t>
            </w:r>
          </w:p>
          <w:p w:rsidR="007A3452" w:rsidRPr="004D3011" w:rsidRDefault="007A3452" w:rsidP="00745D57">
            <w:r>
              <w:t>Travels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B7EBDD0AED174FCFA2C22D1EA278BEC2"/>
              </w:placeholder>
              <w:temporary/>
              <w:showingPlcHdr/>
              <w15:appearance w15:val="hidden"/>
            </w:sdtPr>
            <w:sdtEndPr/>
            <w:sdtContent>
              <w:p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036450" w:rsidRPr="00036450" w:rsidRDefault="00D85DF3" w:rsidP="00B359E4">
            <w:pPr>
              <w:pStyle w:val="Heading4"/>
            </w:pPr>
            <w:r>
              <w:t xml:space="preserve">Klaipeda State University </w:t>
            </w:r>
            <w:proofErr w:type="gramStart"/>
            <w:r w:rsidR="00947970">
              <w:t>Of</w:t>
            </w:r>
            <w:proofErr w:type="gramEnd"/>
            <w:r w:rsidR="00947970">
              <w:t xml:space="preserve"> Applied Sciences</w:t>
            </w:r>
          </w:p>
          <w:p w:rsidR="00036450" w:rsidRPr="00B359E4" w:rsidRDefault="00947970" w:rsidP="00B359E4">
            <w:pPr>
              <w:pStyle w:val="Date"/>
            </w:pPr>
            <w:r>
              <w:t>09.2010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4.2013</w:t>
            </w:r>
          </w:p>
          <w:p w:rsidR="004D3011" w:rsidRDefault="00947970" w:rsidP="00036450">
            <w:r>
              <w:t>Bachelor's degree, Land surveyor: Geographic information systems (GIS) surveyor, geomatics surveyor · (September 2010 - April 2013)</w:t>
            </w:r>
          </w:p>
          <w:sdt>
            <w:sdtPr>
              <w:id w:val="1001553383"/>
              <w:placeholder>
                <w:docPart w:val="15A89F5AF6E74349A536D02B21539168"/>
              </w:placeholder>
              <w:temporary/>
              <w:showingPlcHdr/>
              <w15:appearance w15:val="hidden"/>
            </w:sdtPr>
            <w:sdtEndPr/>
            <w:sdtContent>
              <w:p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036450" w:rsidRDefault="00947970" w:rsidP="00B359E4">
            <w:pPr>
              <w:pStyle w:val="Heading4"/>
            </w:pPr>
            <w:r>
              <w:t>Full Stack Developer</w:t>
            </w:r>
            <w:r w:rsidR="00F962AF">
              <w:t xml:space="preserve"> / Designer</w:t>
            </w:r>
          </w:p>
          <w:p w:rsidR="00E07D08" w:rsidRPr="00E07D08" w:rsidRDefault="00745D57" w:rsidP="00E07D08">
            <w:pPr>
              <w:rPr>
                <w:b/>
                <w:i/>
              </w:rPr>
            </w:pPr>
            <w:r>
              <w:rPr>
                <w:b/>
                <w:i/>
              </w:rPr>
              <w:t>www.musicschoolnotes.com</w:t>
            </w:r>
          </w:p>
          <w:p w:rsidR="00D73531" w:rsidRDefault="00E07D08" w:rsidP="00E07D08">
            <w:pPr>
              <w:rPr>
                <w:b/>
              </w:rPr>
            </w:pPr>
            <w:r>
              <w:rPr>
                <w:b/>
              </w:rPr>
              <w:t xml:space="preserve">Website </w:t>
            </w:r>
            <w:proofErr w:type="gramStart"/>
            <w:r>
              <w:rPr>
                <w:b/>
              </w:rPr>
              <w:t>To</w:t>
            </w:r>
            <w:proofErr w:type="gramEnd"/>
            <w:r>
              <w:rPr>
                <w:b/>
              </w:rPr>
              <w:t xml:space="preserve"> Mother</w:t>
            </w:r>
            <w:r w:rsidR="00F962AF">
              <w:rPr>
                <w:b/>
              </w:rPr>
              <w:t>-In-Law</w:t>
            </w:r>
          </w:p>
          <w:p w:rsidR="00D73531" w:rsidRDefault="00D73531" w:rsidP="00E07D08">
            <w:r>
              <w:t>Tasks:</w:t>
            </w:r>
          </w:p>
          <w:p w:rsidR="00D73531" w:rsidRDefault="00D73531" w:rsidP="00D73531">
            <w:pPr>
              <w:pStyle w:val="ListParagraph"/>
              <w:numPr>
                <w:ilvl w:val="0"/>
                <w:numId w:val="1"/>
              </w:numPr>
            </w:pPr>
            <w:r>
              <w:t>Sell Piano Notes Online (PDF Files).</w:t>
            </w:r>
          </w:p>
          <w:p w:rsidR="00D73531" w:rsidRPr="00D73531" w:rsidRDefault="0067185B" w:rsidP="00D73531">
            <w:pPr>
              <w:pStyle w:val="ListParagraph"/>
              <w:numPr>
                <w:ilvl w:val="0"/>
                <w:numId w:val="1"/>
              </w:numPr>
            </w:pPr>
            <w:r>
              <w:t xml:space="preserve">Make A </w:t>
            </w:r>
            <w:r w:rsidR="00D73531">
              <w:t>Design</w:t>
            </w:r>
            <w:r w:rsidR="00BA7184">
              <w:t>,</w:t>
            </w:r>
            <w:r w:rsidR="00D73531">
              <w:t xml:space="preserve"> And Create Website.</w:t>
            </w:r>
          </w:p>
          <w:p w:rsidR="00E07D08" w:rsidRPr="00E07D08" w:rsidRDefault="00E07D08" w:rsidP="00E07D08">
            <w:pPr>
              <w:rPr>
                <w:b/>
              </w:rPr>
            </w:pPr>
          </w:p>
          <w:p w:rsidR="00036450" w:rsidRPr="00036450" w:rsidRDefault="00947970" w:rsidP="00B359E4">
            <w:pPr>
              <w:pStyle w:val="Date"/>
            </w:pPr>
            <w:r>
              <w:t>5.2021</w:t>
            </w:r>
            <w:r w:rsidR="00036450" w:rsidRPr="00036450">
              <w:t>–</w:t>
            </w:r>
            <w:r>
              <w:t>12.2021</w:t>
            </w:r>
          </w:p>
          <w:p w:rsidR="00112270" w:rsidRDefault="00947970" w:rsidP="00036450">
            <w:r>
              <w:t>An amazing experience on this project, I learned backend technology (Node JS + Express, MongoDB, Firebase),</w:t>
            </w:r>
            <w:r w:rsidR="00112270">
              <w:t xml:space="preserve"> using those technologies I made a lightning-fast website</w:t>
            </w:r>
            <w:r w:rsidR="00D73531">
              <w:t xml:space="preserve"> witch has an easy-to-use and secure account system</w:t>
            </w:r>
            <w:r>
              <w:t xml:space="preserve">. Also, I used services of node mailer and stripe with these technologies I achieved automatic email messages with PDF files of </w:t>
            </w:r>
            <w:r w:rsidRPr="00D73531">
              <w:rPr>
                <w:u w:val="single"/>
              </w:rPr>
              <w:t>piano notes</w:t>
            </w:r>
            <w:r>
              <w:t xml:space="preserve"> to users </w:t>
            </w:r>
            <w:r w:rsidRPr="00D73531">
              <w:rPr>
                <w:u w:val="single"/>
              </w:rPr>
              <w:t>after a transaction is complete</w:t>
            </w:r>
            <w:r w:rsidRPr="00D73531">
              <w:t>.</w:t>
            </w:r>
            <w:r>
              <w:t xml:space="preserve"> It means I created a website </w:t>
            </w:r>
            <w:r w:rsidR="00E07D08">
              <w:t>that</w:t>
            </w:r>
            <w:r>
              <w:t xml:space="preserve"> generates money on its own! And the best part is that the website started making sales in the very f</w:t>
            </w:r>
            <w:r w:rsidR="00E07D08">
              <w:t xml:space="preserve">irst month! </w:t>
            </w:r>
          </w:p>
          <w:p w:rsidR="00112270" w:rsidRDefault="00112270" w:rsidP="00036450"/>
          <w:p w:rsidR="004D3011" w:rsidRPr="00E07D08" w:rsidRDefault="009B1BAB" w:rsidP="00036450">
            <w:r>
              <w:t>More details on</w:t>
            </w:r>
            <w:r w:rsidR="00E07D08">
              <w:t xml:space="preserve"> my portfolio</w:t>
            </w:r>
            <w:r w:rsidR="00526C44">
              <w:t xml:space="preserve">! </w:t>
            </w:r>
            <w:r w:rsidR="00112270">
              <w:t xml:space="preserve"> </w:t>
            </w:r>
            <w:hyperlink r:id="rId13" w:history="1">
              <w:r w:rsidR="00E07D08" w:rsidRPr="00E07D08">
                <w:rPr>
                  <w:rStyle w:val="Hyperlink"/>
                  <w:b/>
                  <w:i/>
                  <w:color w:val="auto"/>
                  <w:u w:val="none"/>
                </w:rPr>
                <w:t>www.developer-js.com</w:t>
              </w:r>
            </w:hyperlink>
            <w:r w:rsidR="00E07D08">
              <w:rPr>
                <w:b/>
                <w:i/>
              </w:rPr>
              <w:t xml:space="preserve"> </w:t>
            </w:r>
          </w:p>
          <w:sdt>
            <w:sdtPr>
              <w:id w:val="1669594239"/>
              <w:placeholder>
                <w:docPart w:val="B92CA87B735C488687406056B15CCAC3"/>
              </w:placeholder>
              <w:temporary/>
              <w:showingPlcHdr/>
              <w15:appearance w15:val="hidden"/>
            </w:sdtPr>
            <w:sdtEndPr/>
            <w:sdtContent>
              <w:p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E07D08" w:rsidRDefault="00E07D08" w:rsidP="004D3011">
            <w:r>
              <w:t>- React.js</w:t>
            </w:r>
          </w:p>
          <w:p w:rsidR="00E07D08" w:rsidRDefault="00E07D08" w:rsidP="004D3011">
            <w:r>
              <w:t>- Styled-components</w:t>
            </w:r>
          </w:p>
          <w:p w:rsidR="00E07D08" w:rsidRDefault="00E07D08" w:rsidP="004D3011">
            <w:r>
              <w:t xml:space="preserve">- </w:t>
            </w:r>
            <w:proofErr w:type="spellStart"/>
            <w:r>
              <w:t>Redux</w:t>
            </w:r>
            <w:proofErr w:type="spellEnd"/>
            <w:r>
              <w:t xml:space="preserve"> </w:t>
            </w:r>
          </w:p>
          <w:p w:rsidR="00E07D08" w:rsidRDefault="00E07D08" w:rsidP="004D3011">
            <w:r>
              <w:t>- Green</w:t>
            </w:r>
            <w:r w:rsidR="00F962AF">
              <w:t xml:space="preserve"> </w:t>
            </w:r>
            <w:r>
              <w:t xml:space="preserve">Sock Animation Platform (GSAP) </w:t>
            </w:r>
          </w:p>
          <w:p w:rsidR="00E07D08" w:rsidRDefault="00E07D08" w:rsidP="004D3011">
            <w:r>
              <w:t xml:space="preserve">- </w:t>
            </w:r>
            <w:proofErr w:type="spellStart"/>
            <w:r>
              <w:t>Git</w:t>
            </w:r>
            <w:proofErr w:type="spellEnd"/>
          </w:p>
          <w:p w:rsidR="00E07D08" w:rsidRDefault="00E07D08" w:rsidP="004D3011">
            <w:r>
              <w:t xml:space="preserve">- </w:t>
            </w:r>
            <w:proofErr w:type="spellStart"/>
            <w:r>
              <w:t>Heroku</w:t>
            </w:r>
            <w:proofErr w:type="spellEnd"/>
            <w:r>
              <w:t xml:space="preserve"> </w:t>
            </w:r>
          </w:p>
          <w:p w:rsidR="00E07D08" w:rsidRDefault="00E07D08" w:rsidP="004D3011">
            <w:r>
              <w:t xml:space="preserve">- Express.js </w:t>
            </w:r>
          </w:p>
          <w:p w:rsidR="00E07D08" w:rsidRDefault="00E07D08" w:rsidP="004D3011">
            <w:r>
              <w:t>- MongoDB</w:t>
            </w:r>
          </w:p>
          <w:p w:rsidR="00E07D08" w:rsidRDefault="00E07D08" w:rsidP="004D3011">
            <w:r>
              <w:t>- Firebase</w:t>
            </w:r>
          </w:p>
          <w:p w:rsidR="00E07D08" w:rsidRDefault="00E07D08" w:rsidP="004D3011">
            <w:r>
              <w:t>- JavaScript</w:t>
            </w:r>
          </w:p>
          <w:p w:rsidR="00E07D08" w:rsidRDefault="00E07D08" w:rsidP="004D3011">
            <w:r>
              <w:t>- HTML5</w:t>
            </w:r>
            <w:r w:rsidR="004E51FD">
              <w:t xml:space="preserve"> / CSS / SASS</w:t>
            </w:r>
          </w:p>
          <w:p w:rsidR="000F3A6F" w:rsidRPr="004E51FD" w:rsidRDefault="00E07D08" w:rsidP="004D3011">
            <w:r>
              <w:t>- Framer</w:t>
            </w:r>
          </w:p>
        </w:tc>
      </w:tr>
    </w:tbl>
    <w:p w:rsidR="0043117B" w:rsidRDefault="000323B8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23B8" w:rsidRDefault="000323B8" w:rsidP="000C45FF">
      <w:r>
        <w:separator/>
      </w:r>
    </w:p>
  </w:endnote>
  <w:endnote w:type="continuationSeparator" w:id="0">
    <w:p w:rsidR="000323B8" w:rsidRDefault="000323B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23B8" w:rsidRDefault="000323B8" w:rsidP="000C45FF">
      <w:r>
        <w:separator/>
      </w:r>
    </w:p>
  </w:footnote>
  <w:footnote w:type="continuationSeparator" w:id="0">
    <w:p w:rsidR="000323B8" w:rsidRDefault="000323B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5FF" w:rsidRDefault="000C45FF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1B7BC7"/>
    <w:multiLevelType w:val="hybridMultilevel"/>
    <w:tmpl w:val="F87C65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7C6"/>
    <w:rsid w:val="000323B8"/>
    <w:rsid w:val="00036450"/>
    <w:rsid w:val="00094499"/>
    <w:rsid w:val="000C45FF"/>
    <w:rsid w:val="000E3FD1"/>
    <w:rsid w:val="000F3A6F"/>
    <w:rsid w:val="00112054"/>
    <w:rsid w:val="00112270"/>
    <w:rsid w:val="001525E1"/>
    <w:rsid w:val="00180329"/>
    <w:rsid w:val="0019001F"/>
    <w:rsid w:val="001A74A5"/>
    <w:rsid w:val="001B2ABD"/>
    <w:rsid w:val="001E0391"/>
    <w:rsid w:val="001E1759"/>
    <w:rsid w:val="001F1ECC"/>
    <w:rsid w:val="00226D6B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4E51FD"/>
    <w:rsid w:val="005262AC"/>
    <w:rsid w:val="00526C44"/>
    <w:rsid w:val="0055005B"/>
    <w:rsid w:val="005E39D5"/>
    <w:rsid w:val="00600670"/>
    <w:rsid w:val="0062123A"/>
    <w:rsid w:val="00646E75"/>
    <w:rsid w:val="0067185B"/>
    <w:rsid w:val="006771D0"/>
    <w:rsid w:val="00715FCB"/>
    <w:rsid w:val="00743101"/>
    <w:rsid w:val="00745D57"/>
    <w:rsid w:val="007775E1"/>
    <w:rsid w:val="007867A0"/>
    <w:rsid w:val="007927F5"/>
    <w:rsid w:val="007A3452"/>
    <w:rsid w:val="00802CA0"/>
    <w:rsid w:val="00881066"/>
    <w:rsid w:val="008F346F"/>
    <w:rsid w:val="00921FF6"/>
    <w:rsid w:val="009260CD"/>
    <w:rsid w:val="00947970"/>
    <w:rsid w:val="00952C25"/>
    <w:rsid w:val="009A0F2A"/>
    <w:rsid w:val="009B1BAB"/>
    <w:rsid w:val="00A2118D"/>
    <w:rsid w:val="00AD76E2"/>
    <w:rsid w:val="00B20152"/>
    <w:rsid w:val="00B359E4"/>
    <w:rsid w:val="00B57D98"/>
    <w:rsid w:val="00B70850"/>
    <w:rsid w:val="00BA7184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73531"/>
    <w:rsid w:val="00D85DF3"/>
    <w:rsid w:val="00DA1F4D"/>
    <w:rsid w:val="00DD172A"/>
    <w:rsid w:val="00E07D08"/>
    <w:rsid w:val="00E25A26"/>
    <w:rsid w:val="00E4381A"/>
    <w:rsid w:val="00E55D74"/>
    <w:rsid w:val="00E93069"/>
    <w:rsid w:val="00F537C6"/>
    <w:rsid w:val="00F60274"/>
    <w:rsid w:val="00F77FB9"/>
    <w:rsid w:val="00F962AF"/>
    <w:rsid w:val="00FB068F"/>
    <w:rsid w:val="00FD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D73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developer-js.com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musicschoolnotes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developer-js.com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ebra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342EFEAA7584EE994F604576BBAD7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937359-33C5-4F1E-83B6-4A82AD77A771}"/>
      </w:docPartPr>
      <w:docPartBody>
        <w:p w:rsidR="00AA16D4" w:rsidRDefault="00CE551D">
          <w:pPr>
            <w:pStyle w:val="B342EFEAA7584EE994F604576BBAD771"/>
          </w:pPr>
          <w:r w:rsidRPr="00CB0055">
            <w:t>Contact</w:t>
          </w:r>
        </w:p>
      </w:docPartBody>
    </w:docPart>
    <w:docPart>
      <w:docPartPr>
        <w:name w:val="DDA1FF9C3E3E4160BC5982BCA1467D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8246B-3457-4E87-97D4-4FD900C02612}"/>
      </w:docPartPr>
      <w:docPartBody>
        <w:p w:rsidR="00AA16D4" w:rsidRDefault="00CE551D">
          <w:pPr>
            <w:pStyle w:val="DDA1FF9C3E3E4160BC5982BCA1467D47"/>
          </w:pPr>
          <w:r w:rsidRPr="004D3011">
            <w:t>PHONE:</w:t>
          </w:r>
        </w:p>
      </w:docPartBody>
    </w:docPart>
    <w:docPart>
      <w:docPartPr>
        <w:name w:val="65BCDEAD78204BD89AB2401BA0DBC6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13335F-1998-41B0-997B-CC3E0D68AEFB}"/>
      </w:docPartPr>
      <w:docPartBody>
        <w:p w:rsidR="00AA16D4" w:rsidRDefault="00CE551D">
          <w:pPr>
            <w:pStyle w:val="65BCDEAD78204BD89AB2401BA0DBC63D"/>
          </w:pPr>
          <w:r w:rsidRPr="004D3011">
            <w:t>WEBSITE:</w:t>
          </w:r>
        </w:p>
      </w:docPartBody>
    </w:docPart>
    <w:docPart>
      <w:docPartPr>
        <w:name w:val="656A1B2FD00640BF8E37A003C4CFC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1E020-824D-4417-AC39-78F90C9E4204}"/>
      </w:docPartPr>
      <w:docPartBody>
        <w:p w:rsidR="00AA16D4" w:rsidRDefault="00CE551D">
          <w:pPr>
            <w:pStyle w:val="656A1B2FD00640BF8E37A003C4CFC02C"/>
          </w:pPr>
          <w:r w:rsidRPr="004D3011">
            <w:t>EMAIL:</w:t>
          </w:r>
        </w:p>
      </w:docPartBody>
    </w:docPart>
    <w:docPart>
      <w:docPartPr>
        <w:name w:val="E7CEEE88F5774DD0B7E418148AE3D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079304-0206-41E6-A254-36F36AA8B005}"/>
      </w:docPartPr>
      <w:docPartBody>
        <w:p w:rsidR="00AA16D4" w:rsidRDefault="00CE551D">
          <w:pPr>
            <w:pStyle w:val="E7CEEE88F5774DD0B7E418148AE3DDA4"/>
          </w:pPr>
          <w:r w:rsidRPr="00CB0055">
            <w:t>Hobbies</w:t>
          </w:r>
        </w:p>
      </w:docPartBody>
    </w:docPart>
    <w:docPart>
      <w:docPartPr>
        <w:name w:val="B7EBDD0AED174FCFA2C22D1EA278B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4BC99-7E35-4643-A5E2-D15FE8890CD0}"/>
      </w:docPartPr>
      <w:docPartBody>
        <w:p w:rsidR="00AA16D4" w:rsidRDefault="00CE551D">
          <w:pPr>
            <w:pStyle w:val="B7EBDD0AED174FCFA2C22D1EA278BEC2"/>
          </w:pPr>
          <w:r w:rsidRPr="00036450">
            <w:t>EDUCATION</w:t>
          </w:r>
        </w:p>
      </w:docPartBody>
    </w:docPart>
    <w:docPart>
      <w:docPartPr>
        <w:name w:val="15A89F5AF6E74349A536D02B215391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6F6CF-5D80-4CD7-A507-2AA8AEDF4E3C}"/>
      </w:docPartPr>
      <w:docPartBody>
        <w:p w:rsidR="00AA16D4" w:rsidRDefault="00CE551D">
          <w:pPr>
            <w:pStyle w:val="15A89F5AF6E74349A536D02B21539168"/>
          </w:pPr>
          <w:r w:rsidRPr="00036450">
            <w:t>WORK EXPERIENCE</w:t>
          </w:r>
        </w:p>
      </w:docPartBody>
    </w:docPart>
    <w:docPart>
      <w:docPartPr>
        <w:name w:val="B92CA87B735C488687406056B15CCA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C689FF-B9BC-4AAA-901F-8CE76C5A2F49}"/>
      </w:docPartPr>
      <w:docPartBody>
        <w:p w:rsidR="00AA16D4" w:rsidRDefault="00CE551D">
          <w:pPr>
            <w:pStyle w:val="B92CA87B735C488687406056B15CCAC3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51D"/>
    <w:rsid w:val="00675E58"/>
    <w:rsid w:val="008A5A7B"/>
    <w:rsid w:val="009B7A67"/>
    <w:rsid w:val="00AA16D4"/>
    <w:rsid w:val="00CE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21E60EA49D46A289000376766D34CE">
    <w:name w:val="1921E60EA49D46A289000376766D34CE"/>
  </w:style>
  <w:style w:type="paragraph" w:customStyle="1" w:styleId="571F123D6A5A4B77B4044BAA05BD8F4C">
    <w:name w:val="571F123D6A5A4B77B4044BAA05BD8F4C"/>
  </w:style>
  <w:style w:type="paragraph" w:customStyle="1" w:styleId="8B7A2AE6A2E54392B2C030CCC449A6EA">
    <w:name w:val="8B7A2AE6A2E54392B2C030CCC449A6EA"/>
  </w:style>
  <w:style w:type="paragraph" w:customStyle="1" w:styleId="76D792A3A3234C9CB1C78B67B934DA03">
    <w:name w:val="76D792A3A3234C9CB1C78B67B934DA03"/>
  </w:style>
  <w:style w:type="paragraph" w:customStyle="1" w:styleId="B342EFEAA7584EE994F604576BBAD771">
    <w:name w:val="B342EFEAA7584EE994F604576BBAD771"/>
  </w:style>
  <w:style w:type="paragraph" w:customStyle="1" w:styleId="DDA1FF9C3E3E4160BC5982BCA1467D47">
    <w:name w:val="DDA1FF9C3E3E4160BC5982BCA1467D47"/>
  </w:style>
  <w:style w:type="paragraph" w:customStyle="1" w:styleId="87EAC5F79B3149FEA05CA717FD136965">
    <w:name w:val="87EAC5F79B3149FEA05CA717FD136965"/>
  </w:style>
  <w:style w:type="paragraph" w:customStyle="1" w:styleId="65BCDEAD78204BD89AB2401BA0DBC63D">
    <w:name w:val="65BCDEAD78204BD89AB2401BA0DBC63D"/>
  </w:style>
  <w:style w:type="paragraph" w:customStyle="1" w:styleId="BDCB2279D0D0485394F6AE5CDB4B4613">
    <w:name w:val="BDCB2279D0D0485394F6AE5CDB4B4613"/>
  </w:style>
  <w:style w:type="paragraph" w:customStyle="1" w:styleId="656A1B2FD00640BF8E37A003C4CFC02C">
    <w:name w:val="656A1B2FD00640BF8E37A003C4CFC02C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E0EDAD9E73AC47499C41B9D905995380">
    <w:name w:val="E0EDAD9E73AC47499C41B9D905995380"/>
  </w:style>
  <w:style w:type="paragraph" w:customStyle="1" w:styleId="E7CEEE88F5774DD0B7E418148AE3DDA4">
    <w:name w:val="E7CEEE88F5774DD0B7E418148AE3DDA4"/>
  </w:style>
  <w:style w:type="paragraph" w:customStyle="1" w:styleId="A7C5BE4B6C504309A94A33DA7825597D">
    <w:name w:val="A7C5BE4B6C504309A94A33DA7825597D"/>
  </w:style>
  <w:style w:type="paragraph" w:customStyle="1" w:styleId="26C78E98E7D5419BACF3983D8AC65278">
    <w:name w:val="26C78E98E7D5419BACF3983D8AC65278"/>
  </w:style>
  <w:style w:type="paragraph" w:customStyle="1" w:styleId="35AEB000BD9845A6A16CC471DC978CBF">
    <w:name w:val="35AEB000BD9845A6A16CC471DC978CBF"/>
  </w:style>
  <w:style w:type="paragraph" w:customStyle="1" w:styleId="9A6B3ED7DAAD4C68893B1F95A7E0B99D">
    <w:name w:val="9A6B3ED7DAAD4C68893B1F95A7E0B99D"/>
  </w:style>
  <w:style w:type="paragraph" w:customStyle="1" w:styleId="B7EBDD0AED174FCFA2C22D1EA278BEC2">
    <w:name w:val="B7EBDD0AED174FCFA2C22D1EA278BEC2"/>
  </w:style>
  <w:style w:type="paragraph" w:customStyle="1" w:styleId="B8A0F87110644165BE3D20E4F4AF853B">
    <w:name w:val="B8A0F87110644165BE3D20E4F4AF853B"/>
  </w:style>
  <w:style w:type="paragraph" w:customStyle="1" w:styleId="22CE9666AA5B4226B2FEFABFE8AEBF2E">
    <w:name w:val="22CE9666AA5B4226B2FEFABFE8AEBF2E"/>
  </w:style>
  <w:style w:type="paragraph" w:customStyle="1" w:styleId="6276B59EEA284D1B830FA6B5E02C4010">
    <w:name w:val="6276B59EEA284D1B830FA6B5E02C4010"/>
  </w:style>
  <w:style w:type="paragraph" w:customStyle="1" w:styleId="17CC7CC876E740F8A51E789288ECE5AF">
    <w:name w:val="17CC7CC876E740F8A51E789288ECE5AF"/>
  </w:style>
  <w:style w:type="paragraph" w:customStyle="1" w:styleId="BBFDAC85244145258860507C8D78F8C4">
    <w:name w:val="BBFDAC85244145258860507C8D78F8C4"/>
  </w:style>
  <w:style w:type="paragraph" w:customStyle="1" w:styleId="60170C594BA14D528EB35E87EBAAFB4B">
    <w:name w:val="60170C594BA14D528EB35E87EBAAFB4B"/>
  </w:style>
  <w:style w:type="paragraph" w:customStyle="1" w:styleId="2C0B18AD6BD54AAA8C673BF25C314F7D">
    <w:name w:val="2C0B18AD6BD54AAA8C673BF25C314F7D"/>
  </w:style>
  <w:style w:type="paragraph" w:customStyle="1" w:styleId="15A89F5AF6E74349A536D02B21539168">
    <w:name w:val="15A89F5AF6E74349A536D02B21539168"/>
  </w:style>
  <w:style w:type="paragraph" w:customStyle="1" w:styleId="4C81366C20D24362A2EE950FD9019726">
    <w:name w:val="4C81366C20D24362A2EE950FD9019726"/>
  </w:style>
  <w:style w:type="paragraph" w:customStyle="1" w:styleId="8E6664AF0BA24FF2A5DB9CF9D2E2DE33">
    <w:name w:val="8E6664AF0BA24FF2A5DB9CF9D2E2DE33"/>
  </w:style>
  <w:style w:type="paragraph" w:customStyle="1" w:styleId="4F7C3B5A193646A087FD8AE13A1F5BAC">
    <w:name w:val="4F7C3B5A193646A087FD8AE13A1F5BAC"/>
  </w:style>
  <w:style w:type="paragraph" w:customStyle="1" w:styleId="455DDE4B55CA4EB89038B9A2D0E60654">
    <w:name w:val="455DDE4B55CA4EB89038B9A2D0E60654"/>
  </w:style>
  <w:style w:type="paragraph" w:customStyle="1" w:styleId="DB20360B7C2C4F6E863129E91078CEC3">
    <w:name w:val="DB20360B7C2C4F6E863129E91078CEC3"/>
  </w:style>
  <w:style w:type="paragraph" w:customStyle="1" w:styleId="B841A37306A943EFB1C45B2E1A7C9CD5">
    <w:name w:val="B841A37306A943EFB1C45B2E1A7C9CD5"/>
  </w:style>
  <w:style w:type="paragraph" w:customStyle="1" w:styleId="2834C7D210CD4C3499BB61761BDF3FA2">
    <w:name w:val="2834C7D210CD4C3499BB61761BDF3FA2"/>
  </w:style>
  <w:style w:type="paragraph" w:customStyle="1" w:styleId="9C1C0F0D986C423AAAFCCB7762850B88">
    <w:name w:val="9C1C0F0D986C423AAAFCCB7762850B88"/>
  </w:style>
  <w:style w:type="paragraph" w:customStyle="1" w:styleId="4F5C053EC6F243FBB3CF113997CADBEC">
    <w:name w:val="4F5C053EC6F243FBB3CF113997CADBEC"/>
  </w:style>
  <w:style w:type="paragraph" w:customStyle="1" w:styleId="B1BB967A4CD245ED8D25F81D4D7EFAEA">
    <w:name w:val="B1BB967A4CD245ED8D25F81D4D7EFAEA"/>
  </w:style>
  <w:style w:type="paragraph" w:customStyle="1" w:styleId="997F81D845274A7D832977DB6131B8FC">
    <w:name w:val="997F81D845274A7D832977DB6131B8FC"/>
  </w:style>
  <w:style w:type="paragraph" w:customStyle="1" w:styleId="2ACEA876592D4E7DB767AF09DA4F5FD2">
    <w:name w:val="2ACEA876592D4E7DB767AF09DA4F5FD2"/>
  </w:style>
  <w:style w:type="paragraph" w:customStyle="1" w:styleId="CBDA2AE2D37A4FD0A8A439CBC7636529">
    <w:name w:val="CBDA2AE2D37A4FD0A8A439CBC7636529"/>
  </w:style>
  <w:style w:type="paragraph" w:customStyle="1" w:styleId="5FE21A77B350492D8D84462FC9992FB4">
    <w:name w:val="5FE21A77B350492D8D84462FC9992FB4"/>
  </w:style>
  <w:style w:type="paragraph" w:customStyle="1" w:styleId="AD247ED760624F2D95C675A076B4F833">
    <w:name w:val="AD247ED760624F2D95C675A076B4F833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B92CA87B735C488687406056B15CCAC3">
    <w:name w:val="B92CA87B735C488687406056B15CCA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2022-03-11T22:01:00Z</dcterms:created>
  <dcterms:modified xsi:type="dcterms:W3CDTF">2022-03-11T22:01:00Z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